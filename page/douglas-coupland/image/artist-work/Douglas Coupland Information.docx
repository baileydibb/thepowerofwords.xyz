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760" w:rsidRPr="00712564" w:rsidRDefault="008D7760" w:rsidP="00712564">
      <w:pPr>
        <w:jc w:val="center"/>
        <w:rPr>
          <w:b/>
          <w:sz w:val="96"/>
          <w:szCs w:val="96"/>
        </w:rPr>
      </w:pPr>
      <w:r w:rsidRPr="00712564">
        <w:rPr>
          <w:b/>
          <w:sz w:val="96"/>
          <w:szCs w:val="96"/>
        </w:rPr>
        <w:t xml:space="preserve">Douglas </w:t>
      </w:r>
      <w:proofErr w:type="spellStart"/>
      <w:r w:rsidRPr="00712564">
        <w:rPr>
          <w:b/>
          <w:sz w:val="96"/>
          <w:szCs w:val="96"/>
        </w:rPr>
        <w:t>Coupland</w:t>
      </w:r>
      <w:proofErr w:type="spellEnd"/>
    </w:p>
    <w:p w:rsidR="008D7760" w:rsidRDefault="008D7760" w:rsidP="008D7760">
      <w:pPr>
        <w:rPr>
          <w:sz w:val="24"/>
          <w:szCs w:val="24"/>
        </w:rPr>
      </w:pPr>
      <w:r>
        <w:rPr>
          <w:sz w:val="24"/>
          <w:szCs w:val="24"/>
        </w:rPr>
        <w:t>Douglas</w:t>
      </w:r>
      <w:r w:rsidR="00712564">
        <w:rPr>
          <w:sz w:val="24"/>
          <w:szCs w:val="24"/>
        </w:rPr>
        <w:t xml:space="preserve"> </w:t>
      </w:r>
      <w:proofErr w:type="spellStart"/>
      <w:r w:rsidR="00712564">
        <w:rPr>
          <w:sz w:val="24"/>
          <w:szCs w:val="24"/>
        </w:rPr>
        <w:t>Coupland</w:t>
      </w:r>
      <w:proofErr w:type="spellEnd"/>
      <w:r>
        <w:rPr>
          <w:sz w:val="24"/>
          <w:szCs w:val="24"/>
        </w:rPr>
        <w:t xml:space="preserve"> is a Canadian author and artist, making him a perfect artist for the Power of Words.</w:t>
      </w:r>
    </w:p>
    <w:p w:rsidR="008D7760" w:rsidRDefault="008D7760" w:rsidP="008D7760">
      <w:pPr>
        <w:rPr>
          <w:sz w:val="24"/>
          <w:szCs w:val="24"/>
        </w:rPr>
      </w:pPr>
    </w:p>
    <w:p w:rsidR="008D7760" w:rsidRDefault="008D7760" w:rsidP="008D7760">
      <w:pPr>
        <w:rPr>
          <w:sz w:val="24"/>
          <w:szCs w:val="24"/>
        </w:rPr>
      </w:pPr>
      <w:r>
        <w:rPr>
          <w:sz w:val="24"/>
          <w:szCs w:val="24"/>
        </w:rPr>
        <w:t>A lot of his artwork revolves around the modern world and the effect it has on society.</w:t>
      </w:r>
    </w:p>
    <w:p w:rsidR="008D7760" w:rsidRDefault="008D7760" w:rsidP="008D7760">
      <w:pPr>
        <w:rPr>
          <w:sz w:val="24"/>
          <w:szCs w:val="24"/>
        </w:rPr>
      </w:pPr>
    </w:p>
    <w:p w:rsidR="008D7760" w:rsidRDefault="008D7760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sz w:val="24"/>
          <w:szCs w:val="24"/>
        </w:rPr>
        <w:t xml:space="preserve">He studied art at the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Emily 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Carr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College of Art and Design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in Vancouver.</w:t>
      </w:r>
    </w:p>
    <w:p w:rsidR="008D7760" w:rsidRDefault="008D7760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D7760" w:rsidRDefault="008D7760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Coupland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also makes sculptures and once, helped to design clothes.</w:t>
      </w:r>
    </w:p>
    <w:p w:rsidR="008D7760" w:rsidRDefault="008D7760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8D7760" w:rsidRDefault="008D7760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He became an author by accident, but he still makes sculptures and other forms of visual art.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712564" w:rsidRPr="00712564" w:rsidRDefault="00712564" w:rsidP="008D776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 w:rsidRPr="00712564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What is it?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A lot of his pieces are very similar, with black text on a coloured background, all referencing modern society.</w:t>
      </w:r>
    </w:p>
    <w:p w:rsidR="00712564" w:rsidRPr="00712564" w:rsidRDefault="00712564" w:rsidP="008D776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</w:p>
    <w:p w:rsidR="00712564" w:rsidRPr="00712564" w:rsidRDefault="00712564" w:rsidP="008D776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 w:rsidRPr="00712564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How does the work make you feel?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Many of his artworks have made me laugh, as a lot of them are quite humorous.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712564" w:rsidRPr="00712564" w:rsidRDefault="00712564" w:rsidP="008D776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 w:rsidRPr="00712564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What is the theme of the work?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His artwork is mainly about modern life – many of his pieces mention the internet and machines.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712564" w:rsidRPr="00712564" w:rsidRDefault="00712564" w:rsidP="008D776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 w:rsidRPr="00712564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How is the colour organised?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He usually uses black text in front of a background that is a random colour.</w:t>
      </w:r>
    </w:p>
    <w:p w:rsidR="00712564" w:rsidRDefault="00712564" w:rsidP="008D7760">
      <w:pPr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</w:p>
    <w:p w:rsidR="00712564" w:rsidRPr="00712564" w:rsidRDefault="00712564" w:rsidP="008D7760">
      <w:pPr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</w:pPr>
      <w:r w:rsidRPr="00712564">
        <w:rPr>
          <w:rFonts w:ascii="Arial" w:hAnsi="Arial" w:cs="Arial"/>
          <w:b/>
          <w:color w:val="222222"/>
          <w:sz w:val="21"/>
          <w:szCs w:val="21"/>
          <w:shd w:val="clear" w:color="auto" w:fill="FFFFFF"/>
        </w:rPr>
        <w:t>How has the artist use media?</w:t>
      </w:r>
    </w:p>
    <w:p w:rsidR="00712564" w:rsidRDefault="00712564" w:rsidP="008D7760">
      <w:pPr>
        <w:rPr>
          <w:sz w:val="24"/>
          <w:szCs w:val="24"/>
        </w:rPr>
      </w:pPr>
      <w:r>
        <w:rPr>
          <w:sz w:val="24"/>
          <w:szCs w:val="24"/>
        </w:rPr>
        <w:t>His work often refers to many forms of media, especially the internet.</w:t>
      </w:r>
    </w:p>
    <w:p w:rsidR="008D7760" w:rsidRDefault="008D7760" w:rsidP="008D7760">
      <w:pPr>
        <w:rPr>
          <w:sz w:val="24"/>
          <w:szCs w:val="24"/>
        </w:rPr>
      </w:pPr>
      <w:bookmarkStart w:id="0" w:name="_GoBack"/>
      <w:bookmarkEnd w:id="0"/>
    </w:p>
    <w:p w:rsidR="008D7760" w:rsidRPr="008D7760" w:rsidRDefault="008D7760" w:rsidP="008D7760">
      <w:pPr>
        <w:rPr>
          <w:sz w:val="24"/>
          <w:szCs w:val="24"/>
        </w:rPr>
      </w:pPr>
      <w:r>
        <w:rPr>
          <w:sz w:val="24"/>
          <w:szCs w:val="24"/>
        </w:rPr>
        <w:t>Simple                          Clean                             Colours                         Comedic                        Sharp</w:t>
      </w:r>
    </w:p>
    <w:sectPr w:rsidR="008D7760" w:rsidRPr="008D7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760"/>
    <w:rsid w:val="001E7EA1"/>
    <w:rsid w:val="00712564"/>
    <w:rsid w:val="008D7760"/>
    <w:rsid w:val="00DA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6F41F"/>
  <w15:chartTrackingRefBased/>
  <w15:docId w15:val="{B75D70FE-F5A3-478C-ACF1-2F391964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84B94A5B</Template>
  <TotalTime>18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Framwellgate School Durham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Dibb (Year 10)</dc:creator>
  <cp:keywords/>
  <dc:description/>
  <cp:lastModifiedBy>Bailey Dibb (Year 10)</cp:lastModifiedBy>
  <cp:revision>1</cp:revision>
  <dcterms:created xsi:type="dcterms:W3CDTF">2018-11-22T11:17:00Z</dcterms:created>
  <dcterms:modified xsi:type="dcterms:W3CDTF">2018-11-22T11:35:00Z</dcterms:modified>
</cp:coreProperties>
</file>